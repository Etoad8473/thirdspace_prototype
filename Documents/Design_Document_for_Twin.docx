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82E055" w14:textId="23660BBB" w:rsidR="00474366" w:rsidRPr="0087216E" w:rsidRDefault="000447D7">
      <w:pPr>
        <w:pStyle w:val="NewTitle"/>
        <w:rPr>
          <w:rFonts w:eastAsia="MS Mincho"/>
        </w:rPr>
      </w:pPr>
      <w:r w:rsidRPr="18D6C408">
        <w:rPr>
          <w:rFonts w:eastAsia="MS Mincho"/>
        </w:rPr>
        <w:t>Design</w:t>
      </w:r>
      <w:r w:rsidR="00474366" w:rsidRPr="18D6C408">
        <w:rPr>
          <w:rFonts w:eastAsia="MS Mincho"/>
        </w:rPr>
        <w:t xml:space="preserve"> Document for </w:t>
      </w:r>
      <w:r w:rsidR="0087216E" w:rsidRPr="18D6C408">
        <w:rPr>
          <w:rFonts w:eastAsia="MS Mincho"/>
        </w:rPr>
        <w:t>Twin</w:t>
      </w:r>
    </w:p>
    <w:p w14:paraId="76E4F36B" w14:textId="77777777" w:rsidR="00474366" w:rsidRDefault="00474366">
      <w:pPr>
        <w:rPr>
          <w:rFonts w:eastAsia="MS Mincho"/>
        </w:rPr>
      </w:pPr>
    </w:p>
    <w:p w14:paraId="485B4835" w14:textId="1A4BBB57" w:rsidR="00474366" w:rsidRPr="0087216E" w:rsidRDefault="004779B9" w:rsidP="004779B9">
      <w:pPr>
        <w:jc w:val="center"/>
        <w:rPr>
          <w:rFonts w:eastAsia="MS Mincho"/>
        </w:rPr>
      </w:pPr>
      <w:r>
        <w:rPr>
          <w:rFonts w:eastAsia="MS Mincho"/>
        </w:rPr>
        <w:t>Group</w:t>
      </w:r>
      <w:r w:rsidR="00F51F9A">
        <w:rPr>
          <w:rFonts w:eastAsia="MS Mincho"/>
          <w:color w:val="FF0000"/>
        </w:rPr>
        <w:t xml:space="preserve"> </w:t>
      </w:r>
      <w:r w:rsidR="0087216E">
        <w:rPr>
          <w:rFonts w:eastAsia="MS Mincho"/>
        </w:rPr>
        <w:t>1_CW_2</w:t>
      </w:r>
    </w:p>
    <w:p w14:paraId="70EDE84D" w14:textId="36FB563C" w:rsidR="004779B9" w:rsidRDefault="0087216E" w:rsidP="004779B9">
      <w:pPr>
        <w:jc w:val="center"/>
        <w:rPr>
          <w:rFonts w:eastAsia="MS Mincho"/>
        </w:rPr>
      </w:pPr>
      <w:r w:rsidRPr="18D6C408">
        <w:rPr>
          <w:rFonts w:eastAsia="MS Mincho"/>
        </w:rPr>
        <w:t>Ezra Odole</w:t>
      </w:r>
      <w:r w:rsidR="004779B9" w:rsidRPr="18D6C408">
        <w:rPr>
          <w:rFonts w:eastAsia="MS Mincho"/>
        </w:rPr>
        <w:t xml:space="preserve">:  </w:t>
      </w:r>
      <w:r w:rsidR="047E2390" w:rsidRPr="18D6C408">
        <w:rPr>
          <w:rFonts w:eastAsia="MS Mincho"/>
        </w:rPr>
        <w:t>33</w:t>
      </w:r>
      <w:r w:rsidR="004779B9" w:rsidRPr="18D6C408">
        <w:rPr>
          <w:rFonts w:eastAsia="MS Mincho"/>
        </w:rPr>
        <w:t>%</w:t>
      </w:r>
      <w:r w:rsidR="00F51F9A" w:rsidRPr="18D6C408">
        <w:rPr>
          <w:rFonts w:eastAsia="MS Mincho"/>
        </w:rPr>
        <w:t xml:space="preserve"> contribution</w:t>
      </w:r>
    </w:p>
    <w:p w14:paraId="62AAAA6D" w14:textId="0AE6700F" w:rsidR="0087216E" w:rsidRDefault="0087216E" w:rsidP="004779B9">
      <w:pPr>
        <w:jc w:val="center"/>
        <w:rPr>
          <w:rFonts w:eastAsia="MS Mincho"/>
        </w:rPr>
      </w:pPr>
      <w:r>
        <w:rPr>
          <w:rFonts w:eastAsia="MS Mincho"/>
        </w:rPr>
        <w:t>-Table relationship</w:t>
      </w:r>
      <w:r w:rsidR="00455C36">
        <w:rPr>
          <w:rFonts w:eastAsia="MS Mincho"/>
        </w:rPr>
        <w:t xml:space="preserve"> diagram</w:t>
      </w:r>
    </w:p>
    <w:p w14:paraId="68D47C7F" w14:textId="4348F242" w:rsidR="00455C36" w:rsidRDefault="00455C36" w:rsidP="004779B9">
      <w:pPr>
        <w:jc w:val="center"/>
        <w:rPr>
          <w:rFonts w:eastAsia="MS Mincho"/>
        </w:rPr>
      </w:pPr>
      <w:r w:rsidRPr="18D6C408">
        <w:rPr>
          <w:rFonts w:eastAsia="MS Mincho"/>
        </w:rPr>
        <w:t>-Swagger UI endpoint</w:t>
      </w:r>
    </w:p>
    <w:p w14:paraId="1B28CCE2" w14:textId="15816FE3" w:rsidR="13440A36" w:rsidRDefault="13440A36" w:rsidP="18D6C408">
      <w:pPr>
        <w:jc w:val="center"/>
        <w:rPr>
          <w:rFonts w:eastAsia="MS Mincho"/>
        </w:rPr>
      </w:pPr>
      <w:r w:rsidRPr="18D6C408">
        <w:rPr>
          <w:rFonts w:eastAsia="MS Mincho"/>
        </w:rPr>
        <w:t>-</w:t>
      </w:r>
      <w:r w:rsidR="56912E09" w:rsidRPr="18D6C408">
        <w:rPr>
          <w:rFonts w:eastAsia="MS Mincho"/>
        </w:rPr>
        <w:t>B</w:t>
      </w:r>
      <w:r w:rsidRPr="18D6C408">
        <w:rPr>
          <w:rFonts w:eastAsia="MS Mincho"/>
        </w:rPr>
        <w:t>lock diagram</w:t>
      </w:r>
      <w:r w:rsidR="6AF5C0CA" w:rsidRPr="18D6C408">
        <w:rPr>
          <w:rFonts w:eastAsia="MS Mincho"/>
        </w:rPr>
        <w:t xml:space="preserve"> server section</w:t>
      </w:r>
    </w:p>
    <w:p w14:paraId="71F5C403" w14:textId="6632769F" w:rsidR="004779B9" w:rsidRDefault="65113090" w:rsidP="004779B9">
      <w:pPr>
        <w:jc w:val="center"/>
        <w:rPr>
          <w:rFonts w:eastAsia="MS Mincho"/>
        </w:rPr>
      </w:pPr>
      <w:r w:rsidRPr="18D6C408">
        <w:rPr>
          <w:rFonts w:eastAsia="MS Mincho"/>
        </w:rPr>
        <w:t>Kai Heng Gan</w:t>
      </w:r>
      <w:r w:rsidR="44722DB9" w:rsidRPr="18D6C408">
        <w:rPr>
          <w:rFonts w:eastAsia="MS Mincho"/>
        </w:rPr>
        <w:t xml:space="preserve">: </w:t>
      </w:r>
      <w:r w:rsidR="32C51CE9" w:rsidRPr="18D6C408">
        <w:rPr>
          <w:rFonts w:eastAsia="MS Mincho"/>
        </w:rPr>
        <w:t>33</w:t>
      </w:r>
      <w:r w:rsidR="44722DB9" w:rsidRPr="18D6C408">
        <w:rPr>
          <w:rFonts w:eastAsia="MS Mincho"/>
        </w:rPr>
        <w:t>%</w:t>
      </w:r>
      <w:r w:rsidR="4A449C24" w:rsidRPr="18D6C408">
        <w:rPr>
          <w:rFonts w:eastAsia="MS Mincho"/>
        </w:rPr>
        <w:t xml:space="preserve"> contribution</w:t>
      </w:r>
    </w:p>
    <w:p w14:paraId="11F6DCB9" w14:textId="27D7922E" w:rsidR="17EC48D8" w:rsidRDefault="17EC48D8" w:rsidP="18D6C408">
      <w:pPr>
        <w:jc w:val="center"/>
        <w:rPr>
          <w:rFonts w:eastAsia="MS Mincho"/>
        </w:rPr>
      </w:pPr>
      <w:r w:rsidRPr="18D6C408">
        <w:rPr>
          <w:rFonts w:eastAsia="MS Mincho"/>
        </w:rPr>
        <w:t>-Block Diagram</w:t>
      </w:r>
      <w:r w:rsidR="011DAAE4" w:rsidRPr="18D6C408">
        <w:rPr>
          <w:rFonts w:eastAsia="MS Mincho"/>
        </w:rPr>
        <w:t xml:space="preserve"> client</w:t>
      </w:r>
      <w:r w:rsidRPr="18D6C408">
        <w:rPr>
          <w:rFonts w:eastAsia="MS Mincho"/>
        </w:rPr>
        <w:t xml:space="preserve"> section</w:t>
      </w:r>
    </w:p>
    <w:p w14:paraId="7C6D929C" w14:textId="5667DBD7" w:rsidR="004779B9" w:rsidRDefault="3150B4B8" w:rsidP="004779B9">
      <w:pPr>
        <w:jc w:val="center"/>
        <w:rPr>
          <w:rFonts w:eastAsia="MS Mincho"/>
        </w:rPr>
      </w:pPr>
      <w:r w:rsidRPr="18D6C408">
        <w:rPr>
          <w:rFonts w:eastAsia="MS Mincho"/>
        </w:rPr>
        <w:t>Charles Millar</w:t>
      </w:r>
      <w:r w:rsidR="004779B9" w:rsidRPr="18D6C408">
        <w:rPr>
          <w:rFonts w:eastAsia="MS Mincho"/>
        </w:rPr>
        <w:t xml:space="preserve">: </w:t>
      </w:r>
      <w:r w:rsidR="7E8C60D5" w:rsidRPr="18D6C408">
        <w:rPr>
          <w:rFonts w:eastAsia="MS Mincho"/>
        </w:rPr>
        <w:t>33</w:t>
      </w:r>
      <w:r w:rsidR="004779B9" w:rsidRPr="18D6C408">
        <w:rPr>
          <w:rFonts w:eastAsia="MS Mincho"/>
        </w:rPr>
        <w:t>%</w:t>
      </w:r>
      <w:r w:rsidR="00F51F9A" w:rsidRPr="18D6C408">
        <w:rPr>
          <w:rFonts w:eastAsia="MS Mincho"/>
        </w:rPr>
        <w:t xml:space="preserve"> contribution</w:t>
      </w:r>
    </w:p>
    <w:p w14:paraId="49483DCD" w14:textId="25D4362B" w:rsidR="583DFE82" w:rsidRDefault="583DFE82" w:rsidP="18D6C408">
      <w:pPr>
        <w:jc w:val="center"/>
        <w:rPr>
          <w:rFonts w:eastAsia="MS Mincho"/>
        </w:rPr>
      </w:pPr>
      <w:r w:rsidRPr="18D6C408">
        <w:rPr>
          <w:rFonts w:eastAsia="MS Mincho"/>
        </w:rPr>
        <w:t>-Block Diagram Database Section</w:t>
      </w:r>
    </w:p>
    <w:p w14:paraId="607CFBE2" w14:textId="77777777" w:rsidR="004779B9" w:rsidRDefault="004779B9">
      <w:pPr>
        <w:rPr>
          <w:rFonts w:eastAsia="MS Mincho"/>
        </w:rPr>
      </w:pPr>
    </w:p>
    <w:p w14:paraId="35D7E9DD" w14:textId="77777777" w:rsidR="004779B9" w:rsidRDefault="004779B9">
      <w:pPr>
        <w:rPr>
          <w:rFonts w:eastAsia="MS Mincho"/>
        </w:rPr>
      </w:pPr>
    </w:p>
    <w:p w14:paraId="3733982E" w14:textId="77777777" w:rsidR="00474366" w:rsidRDefault="00474366">
      <w:pPr>
        <w:rPr>
          <w:rFonts w:eastAsia="MS Mincho"/>
        </w:rPr>
      </w:pPr>
    </w:p>
    <w:p w14:paraId="08F9AF4F" w14:textId="77777777" w:rsidR="00474366" w:rsidRDefault="00474366">
      <w:pPr>
        <w:rPr>
          <w:rFonts w:eastAsia="MS Mincho"/>
        </w:rPr>
      </w:pPr>
    </w:p>
    <w:p w14:paraId="6DC72CAF" w14:textId="77777777" w:rsidR="00474366" w:rsidRDefault="00474366">
      <w:pPr>
        <w:rPr>
          <w:rFonts w:eastAsia="MS Mincho"/>
        </w:rPr>
      </w:pPr>
    </w:p>
    <w:p w14:paraId="0D0A1E41" w14:textId="77777777" w:rsidR="00474366" w:rsidRDefault="00474366">
      <w:pPr>
        <w:ind w:left="360"/>
        <w:rPr>
          <w:rFonts w:eastAsia="MS Mincho"/>
        </w:rPr>
      </w:pPr>
    </w:p>
    <w:p w14:paraId="58374DA6" w14:textId="77777777" w:rsidR="00474366" w:rsidRDefault="00474366">
      <w:pPr>
        <w:ind w:left="360"/>
        <w:rPr>
          <w:rFonts w:eastAsia="MS Mincho"/>
        </w:rPr>
      </w:pPr>
    </w:p>
    <w:p w14:paraId="19541709" w14:textId="085AA115" w:rsidR="00474366" w:rsidRDefault="00474366">
      <w:pPr>
        <w:pStyle w:val="TOC3"/>
      </w:pPr>
    </w:p>
    <w:p w14:paraId="40E162A8" w14:textId="50CD2DF5" w:rsidR="00274890" w:rsidRDefault="00274890" w:rsidP="00314562">
      <w:pPr>
        <w:rPr>
          <w:rFonts w:eastAsia="MS Mincho"/>
        </w:rPr>
      </w:pPr>
    </w:p>
    <w:p w14:paraId="42963692" w14:textId="59FABEE1" w:rsidR="00314562" w:rsidRDefault="00314562" w:rsidP="00314562">
      <w:pPr>
        <w:rPr>
          <w:rFonts w:eastAsia="MS Mincho"/>
        </w:rPr>
      </w:pPr>
      <w:bookmarkStart w:id="0" w:name="_Toc84977461"/>
    </w:p>
    <w:p w14:paraId="0379AAFD" w14:textId="77777777" w:rsidR="00314562" w:rsidRDefault="00314562" w:rsidP="00314562">
      <w:pPr>
        <w:rPr>
          <w:rFonts w:eastAsia="MS Mincho"/>
        </w:rPr>
      </w:pPr>
    </w:p>
    <w:p w14:paraId="152E0D50" w14:textId="77777777" w:rsidR="00314562" w:rsidRDefault="00314562">
      <w:pPr>
        <w:spacing w:line="240" w:lineRule="auto"/>
        <w:rPr>
          <w:rFonts w:ascii="Arial" w:eastAsia="MS Mincho" w:hAnsi="Arial"/>
          <w:b/>
          <w:kern w:val="28"/>
          <w:sz w:val="28"/>
        </w:rPr>
      </w:pPr>
      <w:r w:rsidRPr="4B2330EF">
        <w:rPr>
          <w:rFonts w:eastAsia="MS Mincho"/>
        </w:rPr>
        <w:br w:type="page"/>
      </w:r>
    </w:p>
    <w:p w14:paraId="2220DBCC" w14:textId="69128855" w:rsidR="066BF4E3" w:rsidRDefault="066BF4E3" w:rsidP="4B2330EF">
      <w:pPr>
        <w:pStyle w:val="Title"/>
      </w:pPr>
      <w:r>
        <w:lastRenderedPageBreak/>
        <w:t>Block Diagram Design</w:t>
      </w:r>
    </w:p>
    <w:p w14:paraId="4F6B788C" w14:textId="7AF96D27" w:rsidR="2FB548FE" w:rsidRDefault="2FB548FE" w:rsidP="2FB548FE">
      <w:pPr>
        <w:rPr>
          <w:rFonts w:eastAsia="MS Mincho"/>
          <w:color w:val="FF0000"/>
        </w:rPr>
      </w:pPr>
    </w:p>
    <w:p w14:paraId="33CF7F19" w14:textId="55241BEE" w:rsidR="00314562" w:rsidRPr="00F80EBF" w:rsidRDefault="26FFAD51" w:rsidP="00F80EBF">
      <w:pPr>
        <w:jc w:val="center"/>
      </w:pPr>
      <w:r>
        <w:rPr>
          <w:noProof/>
          <w:lang w:eastAsia="zh-CN"/>
        </w:rPr>
        <w:drawing>
          <wp:inline distT="0" distB="0" distL="0" distR="0" wp14:anchorId="64B79043" wp14:editId="2AF4C3B2">
            <wp:extent cx="4464048" cy="3619500"/>
            <wp:effectExtent l="0" t="0" r="0" b="0"/>
            <wp:docPr id="1384745022" name="Picture 138474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7450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09" cy="36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D8BFC7">
        <w:rPr>
          <w:noProof/>
          <w:lang w:eastAsia="zh-CN"/>
        </w:rPr>
        <w:drawing>
          <wp:inline distT="0" distB="0" distL="0" distR="0" wp14:anchorId="0BDAC31E" wp14:editId="283D2A16">
            <wp:extent cx="4762500" cy="3561953"/>
            <wp:effectExtent l="0" t="0" r="0" b="0"/>
            <wp:docPr id="97835647" name="Picture 9783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CA84" w14:textId="32902E8C" w:rsidR="7FCDE976" w:rsidRDefault="7FCDE976" w:rsidP="4B2330EF">
      <w:pPr>
        <w:pStyle w:val="Title"/>
      </w:pPr>
      <w:r>
        <w:lastRenderedPageBreak/>
        <w:t>Design Descriptions</w:t>
      </w:r>
    </w:p>
    <w:p w14:paraId="0C0F7D6D" w14:textId="440A5615" w:rsidR="176A655D" w:rsidRDefault="176A655D" w:rsidP="4B2330EF">
      <w:pPr>
        <w:pStyle w:val="Subtitle"/>
        <w:rPr>
          <w:rFonts w:eastAsia="MS Mincho"/>
        </w:rPr>
      </w:pPr>
      <w:r>
        <w:t>Android</w:t>
      </w:r>
      <w:r w:rsidR="58723D22">
        <w:t xml:space="preserve"> User</w:t>
      </w:r>
      <w:r>
        <w:t xml:space="preserve"> GUI</w:t>
      </w:r>
      <w:r w:rsidR="7C17E8F4">
        <w:t xml:space="preserve"> (KHG)</w:t>
      </w:r>
    </w:p>
    <w:p w14:paraId="6E9A7599" w14:textId="2B7316A6" w:rsidR="332C75A5" w:rsidRDefault="332C75A5" w:rsidP="4B2330EF">
      <w:pPr>
        <w:rPr>
          <w:rFonts w:eastAsia="MS Mincho"/>
        </w:rPr>
      </w:pPr>
      <w:r w:rsidRPr="4B2330EF">
        <w:rPr>
          <w:rFonts w:eastAsia="MS Mincho"/>
        </w:rPr>
        <w:t>T</w:t>
      </w:r>
      <w:r w:rsidR="49851826" w:rsidRPr="4B2330EF">
        <w:rPr>
          <w:rFonts w:eastAsia="MS Mincho"/>
        </w:rPr>
        <w:t xml:space="preserve">win will have a user interface </w:t>
      </w:r>
      <w:r w:rsidR="31437988" w:rsidRPr="4B2330EF">
        <w:rPr>
          <w:rFonts w:eastAsia="MS Mincho"/>
        </w:rPr>
        <w:t>that</w:t>
      </w:r>
      <w:r w:rsidR="49851826" w:rsidRPr="4B2330EF">
        <w:rPr>
          <w:rFonts w:eastAsia="MS Mincho"/>
        </w:rPr>
        <w:t xml:space="preserve"> </w:t>
      </w:r>
      <w:r w:rsidR="79920CB9" w:rsidRPr="4B2330EF">
        <w:rPr>
          <w:rFonts w:eastAsia="MS Mincho"/>
        </w:rPr>
        <w:t>is easier</w:t>
      </w:r>
      <w:r w:rsidR="49851826" w:rsidRPr="4B2330EF">
        <w:rPr>
          <w:rFonts w:eastAsia="MS Mincho"/>
        </w:rPr>
        <w:t xml:space="preserve"> </w:t>
      </w:r>
      <w:r w:rsidR="64BAA459" w:rsidRPr="4B2330EF">
        <w:rPr>
          <w:rFonts w:eastAsia="MS Mincho"/>
        </w:rPr>
        <w:t xml:space="preserve">for </w:t>
      </w:r>
      <w:r w:rsidR="49851826" w:rsidRPr="4B2330EF">
        <w:rPr>
          <w:rFonts w:eastAsia="MS Mincho"/>
        </w:rPr>
        <w:t xml:space="preserve">the users </w:t>
      </w:r>
      <w:r w:rsidR="6F5FC54C" w:rsidRPr="4B2330EF">
        <w:rPr>
          <w:rFonts w:eastAsia="MS Mincho"/>
        </w:rPr>
        <w:t xml:space="preserve">to interact with. The user interface consists </w:t>
      </w:r>
      <w:r w:rsidR="19CE99F4" w:rsidRPr="4B2330EF">
        <w:rPr>
          <w:rFonts w:eastAsia="MS Mincho"/>
        </w:rPr>
        <w:t xml:space="preserve">of </w:t>
      </w:r>
      <w:r w:rsidR="5318D68B" w:rsidRPr="4B2330EF">
        <w:rPr>
          <w:rFonts w:eastAsia="MS Mincho"/>
        </w:rPr>
        <w:t xml:space="preserve">a </w:t>
      </w:r>
      <w:r w:rsidR="19CE99F4" w:rsidRPr="4B2330EF">
        <w:rPr>
          <w:rFonts w:eastAsia="MS Mincho"/>
        </w:rPr>
        <w:t>Login</w:t>
      </w:r>
      <w:r w:rsidR="6F5FC54C" w:rsidRPr="4B2330EF">
        <w:rPr>
          <w:rFonts w:eastAsia="MS Mincho"/>
        </w:rPr>
        <w:t xml:space="preserve"> page, Sign Up page, Personality </w:t>
      </w:r>
      <w:r w:rsidR="73267816" w:rsidRPr="4B2330EF">
        <w:rPr>
          <w:rFonts w:eastAsia="MS Mincho"/>
        </w:rPr>
        <w:t>Builder page, Profile page, Edit Profile page, Event page, Create Event page, Group page, Group Chat page, and Hom</w:t>
      </w:r>
      <w:r w:rsidR="76DF192B" w:rsidRPr="4B2330EF">
        <w:rPr>
          <w:rFonts w:eastAsia="MS Mincho"/>
        </w:rPr>
        <w:t xml:space="preserve"> page. Those are the pages that the users will see and interact with. </w:t>
      </w:r>
      <w:r w:rsidR="138CB5CC" w:rsidRPr="4B2330EF">
        <w:rPr>
          <w:rFonts w:eastAsia="MS Mincho"/>
        </w:rPr>
        <w:t>For the new</w:t>
      </w:r>
      <w:r w:rsidR="21DFC4C0" w:rsidRPr="4B2330EF">
        <w:rPr>
          <w:rFonts w:eastAsia="MS Mincho"/>
        </w:rPr>
        <w:t xml:space="preserve"> application-download</w:t>
      </w:r>
      <w:r w:rsidR="138CB5CC" w:rsidRPr="4B2330EF">
        <w:rPr>
          <w:rFonts w:eastAsia="MS Mincho"/>
        </w:rPr>
        <w:t xml:space="preserve"> user</w:t>
      </w:r>
      <w:r w:rsidR="60625BC3" w:rsidRPr="4B2330EF">
        <w:rPr>
          <w:rFonts w:eastAsia="MS Mincho"/>
        </w:rPr>
        <w:t>s</w:t>
      </w:r>
      <w:r w:rsidR="138CB5CC" w:rsidRPr="4B2330EF">
        <w:rPr>
          <w:rFonts w:eastAsia="MS Mincho"/>
        </w:rPr>
        <w:t xml:space="preserve"> of the application, the application will </w:t>
      </w:r>
      <w:r w:rsidR="6EE8EFB4" w:rsidRPr="4B2330EF">
        <w:rPr>
          <w:rFonts w:eastAsia="MS Mincho"/>
        </w:rPr>
        <w:t>first</w:t>
      </w:r>
      <w:r w:rsidR="0C86F6A3" w:rsidRPr="4B2330EF">
        <w:rPr>
          <w:rFonts w:eastAsia="MS Mincho"/>
        </w:rPr>
        <w:t xml:space="preserve"> show the login page. </w:t>
      </w:r>
      <w:r w:rsidR="41613546" w:rsidRPr="4B2330EF">
        <w:rPr>
          <w:rFonts w:eastAsia="MS Mincho"/>
        </w:rPr>
        <w:t xml:space="preserve">If </w:t>
      </w:r>
      <w:r w:rsidR="4AE8611A" w:rsidRPr="4B2330EF">
        <w:rPr>
          <w:rFonts w:eastAsia="MS Mincho"/>
        </w:rPr>
        <w:t xml:space="preserve">the users do not have an account, they could click on a hyperlink </w:t>
      </w:r>
      <w:r w:rsidR="5692CCD0" w:rsidRPr="4B2330EF">
        <w:rPr>
          <w:rFonts w:eastAsia="MS Mincho"/>
        </w:rPr>
        <w:t>that indicates</w:t>
      </w:r>
      <w:r w:rsidR="4AE8611A" w:rsidRPr="4B2330EF">
        <w:rPr>
          <w:rFonts w:eastAsia="MS Mincho"/>
        </w:rPr>
        <w:t xml:space="preserve"> “Sign Up</w:t>
      </w:r>
      <w:r w:rsidR="6B06892F" w:rsidRPr="4B2330EF">
        <w:rPr>
          <w:rFonts w:eastAsia="MS Mincho"/>
        </w:rPr>
        <w:t>.”</w:t>
      </w:r>
      <w:r w:rsidR="4AE8611A" w:rsidRPr="4B2330EF">
        <w:rPr>
          <w:rFonts w:eastAsia="MS Mincho"/>
        </w:rPr>
        <w:t xml:space="preserve"> It will bring the users </w:t>
      </w:r>
      <w:r w:rsidR="6D4F45E7" w:rsidRPr="4B2330EF">
        <w:rPr>
          <w:rFonts w:eastAsia="MS Mincho"/>
        </w:rPr>
        <w:t xml:space="preserve">to the </w:t>
      </w:r>
      <w:r w:rsidR="78146733" w:rsidRPr="4B2330EF">
        <w:rPr>
          <w:rFonts w:eastAsia="MS Mincho"/>
        </w:rPr>
        <w:t>sign-up</w:t>
      </w:r>
      <w:r w:rsidR="6D4F45E7" w:rsidRPr="4B2330EF">
        <w:rPr>
          <w:rFonts w:eastAsia="MS Mincho"/>
        </w:rPr>
        <w:t xml:space="preserve"> page. </w:t>
      </w:r>
      <w:r w:rsidR="78D63391" w:rsidRPr="4B2330EF">
        <w:rPr>
          <w:rFonts w:eastAsia="MS Mincho"/>
        </w:rPr>
        <w:t>Once the user</w:t>
      </w:r>
      <w:r w:rsidR="39D352A0" w:rsidRPr="4B2330EF">
        <w:rPr>
          <w:rFonts w:eastAsia="MS Mincho"/>
        </w:rPr>
        <w:t>s</w:t>
      </w:r>
      <w:r w:rsidR="78D63391" w:rsidRPr="4B2330EF">
        <w:rPr>
          <w:rFonts w:eastAsia="MS Mincho"/>
        </w:rPr>
        <w:t xml:space="preserve"> successfully </w:t>
      </w:r>
      <w:r w:rsidR="650BCBD0" w:rsidRPr="4B2330EF">
        <w:rPr>
          <w:rFonts w:eastAsia="MS Mincho"/>
        </w:rPr>
        <w:t>sign</w:t>
      </w:r>
      <w:r w:rsidR="78D63391" w:rsidRPr="4B2330EF">
        <w:rPr>
          <w:rFonts w:eastAsia="MS Mincho"/>
        </w:rPr>
        <w:t xml:space="preserve"> up, the application will then show a personality builder page for the users to create their own profile. </w:t>
      </w:r>
      <w:r w:rsidR="4FBD20F8" w:rsidRPr="4B2330EF">
        <w:rPr>
          <w:rFonts w:eastAsia="MS Mincho"/>
        </w:rPr>
        <w:t>When they are done with cre</w:t>
      </w:r>
      <w:r w:rsidR="4B2330EF" w:rsidRPr="4B2330EF">
        <w:rPr>
          <w:rFonts w:eastAsia="MS Mincho"/>
        </w:rPr>
        <w:t>ating the</w:t>
      </w:r>
      <w:r w:rsidR="4FBD20F8" w:rsidRPr="4B2330EF">
        <w:rPr>
          <w:rFonts w:eastAsia="MS Mincho"/>
        </w:rPr>
        <w:t xml:space="preserve">ir profile, the application will bring the homepage. </w:t>
      </w:r>
      <w:r w:rsidR="543CF89E" w:rsidRPr="4B2330EF">
        <w:rPr>
          <w:rFonts w:eastAsia="MS Mincho"/>
        </w:rPr>
        <w:t xml:space="preserve">There will be three buttons that </w:t>
      </w:r>
      <w:r w:rsidR="0C6705DD" w:rsidRPr="4B2330EF">
        <w:rPr>
          <w:rFonts w:eastAsia="MS Mincho"/>
        </w:rPr>
        <w:t>indicate</w:t>
      </w:r>
      <w:r w:rsidR="543CF89E" w:rsidRPr="4B2330EF">
        <w:rPr>
          <w:rFonts w:eastAsia="MS Mincho"/>
        </w:rPr>
        <w:t xml:space="preserve"> Group, Event</w:t>
      </w:r>
      <w:r w:rsidR="21195D9B" w:rsidRPr="4B2330EF">
        <w:rPr>
          <w:rFonts w:eastAsia="MS Mincho"/>
        </w:rPr>
        <w:t xml:space="preserve">, and Profile. </w:t>
      </w:r>
      <w:r w:rsidR="7B010439" w:rsidRPr="4B2330EF">
        <w:rPr>
          <w:rFonts w:eastAsia="MS Mincho"/>
        </w:rPr>
        <w:t>All these three buttons will bring the users to the Group page, Event page, and Profile page, respectively.</w:t>
      </w:r>
    </w:p>
    <w:p w14:paraId="19E7EA6A" w14:textId="16C03357" w:rsidR="7B010439" w:rsidRDefault="7B010439" w:rsidP="4B2330EF">
      <w:pPr>
        <w:rPr>
          <w:rFonts w:eastAsia="MS Mincho"/>
        </w:rPr>
      </w:pPr>
      <w:r w:rsidRPr="4B2330EF">
        <w:rPr>
          <w:rFonts w:eastAsia="MS Mincho"/>
        </w:rPr>
        <w:t xml:space="preserve"> </w:t>
      </w:r>
    </w:p>
    <w:p w14:paraId="078F96DC" w14:textId="1EBF54A6" w:rsidR="176A655D" w:rsidRDefault="176A655D" w:rsidP="4B2330EF">
      <w:pPr>
        <w:pStyle w:val="Subtitle"/>
        <w:rPr>
          <w:rFonts w:eastAsia="MS Mincho"/>
        </w:rPr>
      </w:pPr>
      <w:r>
        <w:t>Android Communication</w:t>
      </w:r>
      <w:r w:rsidR="7C17E8F4">
        <w:t xml:space="preserve"> (KHG)</w:t>
      </w:r>
    </w:p>
    <w:p w14:paraId="413F11C5" w14:textId="1F92E6B4" w:rsidR="698F4D8C" w:rsidRDefault="698F4D8C" w:rsidP="4B2330EF">
      <w:pPr>
        <w:rPr>
          <w:rFonts w:eastAsia="MS Mincho"/>
        </w:rPr>
      </w:pPr>
      <w:r w:rsidRPr="4B2330EF">
        <w:rPr>
          <w:rFonts w:eastAsia="MS Mincho"/>
        </w:rPr>
        <w:t>Twin will be using Android Volley and Retrofit to</w:t>
      </w:r>
      <w:r w:rsidR="4CB5CEF9" w:rsidRPr="4B2330EF">
        <w:rPr>
          <w:rFonts w:eastAsia="MS Mincho"/>
        </w:rPr>
        <w:t xml:space="preserve"> communicate with the backend to</w:t>
      </w:r>
      <w:r w:rsidRPr="4B2330EF">
        <w:rPr>
          <w:rFonts w:eastAsia="MS Mincho"/>
        </w:rPr>
        <w:t xml:space="preserve"> post a</w:t>
      </w:r>
      <w:r w:rsidR="07136A0A" w:rsidRPr="4B2330EF">
        <w:rPr>
          <w:rFonts w:eastAsia="MS Mincho"/>
        </w:rPr>
        <w:t xml:space="preserve">nd request the data to/from the database. </w:t>
      </w:r>
      <w:r w:rsidR="5D6BD5A3" w:rsidRPr="4B2330EF">
        <w:rPr>
          <w:rFonts w:eastAsia="MS Mincho"/>
        </w:rPr>
        <w:t>In order to post and request data</w:t>
      </w:r>
      <w:r w:rsidR="27F4FC76" w:rsidRPr="4B2330EF">
        <w:rPr>
          <w:rFonts w:eastAsia="MS Mincho"/>
        </w:rPr>
        <w:t xml:space="preserve"> correctly</w:t>
      </w:r>
      <w:r w:rsidR="5D6BD5A3" w:rsidRPr="4B2330EF">
        <w:rPr>
          <w:rFonts w:eastAsia="MS Mincho"/>
        </w:rPr>
        <w:t xml:space="preserve"> to/from the database, the application required</w:t>
      </w:r>
      <w:r w:rsidR="2072873D" w:rsidRPr="4B2330EF">
        <w:rPr>
          <w:rFonts w:eastAsia="MS Mincho"/>
        </w:rPr>
        <w:t xml:space="preserve"> ApiClientFactory, LambaInterface, SlimCallback, </w:t>
      </w:r>
      <w:r w:rsidR="623DF020" w:rsidRPr="4B2330EF">
        <w:rPr>
          <w:rFonts w:eastAsia="MS Mincho"/>
        </w:rPr>
        <w:t>APIs,</w:t>
      </w:r>
      <w:r w:rsidR="074CC024" w:rsidRPr="4B2330EF">
        <w:rPr>
          <w:rFonts w:eastAsia="MS Mincho"/>
        </w:rPr>
        <w:t xml:space="preserve"> Model,</w:t>
      </w:r>
      <w:r w:rsidR="623DF020" w:rsidRPr="4B2330EF">
        <w:rPr>
          <w:rFonts w:eastAsia="MS Mincho"/>
        </w:rPr>
        <w:t xml:space="preserve"> and Communication Helper</w:t>
      </w:r>
      <w:r w:rsidR="38AE38C5" w:rsidRPr="4B2330EF">
        <w:rPr>
          <w:rFonts w:eastAsia="MS Mincho"/>
        </w:rPr>
        <w:t xml:space="preserve">. </w:t>
      </w:r>
      <w:r w:rsidR="368A7324" w:rsidRPr="4B2330EF">
        <w:rPr>
          <w:rFonts w:eastAsia="MS Mincho"/>
        </w:rPr>
        <w:t xml:space="preserve">All the posting and requesting data will be done through HTTP, except for the group chat. The group chat will be using TCPIP </w:t>
      </w:r>
      <w:r w:rsidR="70F0A42D" w:rsidRPr="4B2330EF">
        <w:rPr>
          <w:rFonts w:eastAsia="MS Mincho"/>
        </w:rPr>
        <w:t xml:space="preserve">to get and send the data because the TCPIP allows the application to instantly get the latest data. </w:t>
      </w:r>
      <w:r w:rsidR="7E41FA79" w:rsidRPr="4B2330EF">
        <w:rPr>
          <w:rFonts w:eastAsia="MS Mincho"/>
        </w:rPr>
        <w:t xml:space="preserve">Every HTTP response will be formatted into JSON format and </w:t>
      </w:r>
      <w:r w:rsidR="6BCE4C35" w:rsidRPr="4B2330EF">
        <w:rPr>
          <w:rFonts w:eastAsia="MS Mincho"/>
        </w:rPr>
        <w:t>parsed into the respective class in the Model. T</w:t>
      </w:r>
      <w:r w:rsidR="113ED2CB" w:rsidRPr="4B2330EF">
        <w:rPr>
          <w:rFonts w:eastAsia="MS Mincho"/>
        </w:rPr>
        <w:t xml:space="preserve">he parsed data will then be sent to the user interface. </w:t>
      </w:r>
    </w:p>
    <w:p w14:paraId="0E902ED9" w14:textId="7BB6C52B" w:rsidR="4B2330EF" w:rsidRDefault="4B2330EF" w:rsidP="4B2330EF">
      <w:pPr>
        <w:rPr>
          <w:rFonts w:eastAsia="MS Mincho"/>
        </w:rPr>
      </w:pPr>
    </w:p>
    <w:p w14:paraId="486822A7" w14:textId="5F620B90" w:rsidR="176A655D" w:rsidRDefault="176A655D" w:rsidP="4B2330EF">
      <w:pPr>
        <w:pStyle w:val="Subtitle"/>
        <w:rPr>
          <w:rFonts w:eastAsia="MS Mincho"/>
        </w:rPr>
      </w:pPr>
      <w:r>
        <w:t>Model</w:t>
      </w:r>
      <w:r w:rsidR="20A20A4F">
        <w:t xml:space="preserve"> (KHG)</w:t>
      </w:r>
    </w:p>
    <w:p w14:paraId="510B8DF0" w14:textId="4B69D315" w:rsidR="3D3426F2" w:rsidRDefault="3D3426F2" w:rsidP="4B2330EF">
      <w:pPr>
        <w:rPr>
          <w:rFonts w:eastAsia="MS Mincho"/>
        </w:rPr>
      </w:pPr>
      <w:r w:rsidRPr="4B2330EF">
        <w:rPr>
          <w:rFonts w:eastAsia="MS Mincho"/>
        </w:rPr>
        <w:t xml:space="preserve">Twin will require the Model for the </w:t>
      </w:r>
      <w:r w:rsidR="2F362A95" w:rsidRPr="4B2330EF">
        <w:rPr>
          <w:rFonts w:eastAsia="MS Mincho"/>
        </w:rPr>
        <w:t>user interface to get and set the data. The Model has 10 models: Login, SignUp, Per</w:t>
      </w:r>
      <w:r w:rsidR="00066EAF" w:rsidRPr="4B2330EF">
        <w:rPr>
          <w:rFonts w:eastAsia="MS Mincho"/>
        </w:rPr>
        <w:t xml:space="preserve">sonality, Profile, EditProfile, Event, CreateEvent, Group, GroupChat, and Match. </w:t>
      </w:r>
    </w:p>
    <w:p w14:paraId="18064602" w14:textId="7A8DB210" w:rsidR="4B2330EF" w:rsidRDefault="4B2330EF" w:rsidP="4B2330EF">
      <w:pPr>
        <w:rPr>
          <w:rFonts w:eastAsia="MS Mincho"/>
        </w:rPr>
      </w:pPr>
    </w:p>
    <w:p w14:paraId="2A8E7045" w14:textId="7BCEBF01" w:rsidR="176A655D" w:rsidRDefault="176A655D" w:rsidP="4B2330EF">
      <w:pPr>
        <w:pStyle w:val="Subtitle"/>
        <w:rPr>
          <w:rFonts w:eastAsia="MS Mincho"/>
        </w:rPr>
      </w:pPr>
      <w:r>
        <w:t>Communication Helper</w:t>
      </w:r>
      <w:r w:rsidR="2FFB4F50">
        <w:t xml:space="preserve"> (KHG)</w:t>
      </w:r>
    </w:p>
    <w:p w14:paraId="1BF20908" w14:textId="73DA471C" w:rsidR="130F5EEB" w:rsidRDefault="130F5EEB" w:rsidP="4B2330EF">
      <w:pPr>
        <w:pStyle w:val="Subtitle"/>
        <w:rPr>
          <w:b w:val="0"/>
        </w:rPr>
      </w:pPr>
      <w:r>
        <w:rPr>
          <w:b w:val="0"/>
        </w:rPr>
        <w:t>The Communication Helper is used to assist Android Communication while communicating with the backend</w:t>
      </w:r>
      <w:r w:rsidR="7929B0CD">
        <w:rPr>
          <w:b w:val="0"/>
        </w:rPr>
        <w:t xml:space="preserve"> while using Android Volley</w:t>
      </w:r>
      <w:r>
        <w:rPr>
          <w:b w:val="0"/>
        </w:rPr>
        <w:t xml:space="preserve">. It consists of an App Controller, Const, </w:t>
      </w:r>
      <w:r w:rsidR="6AA0A807">
        <w:rPr>
          <w:b w:val="0"/>
        </w:rPr>
        <w:t xml:space="preserve">and </w:t>
      </w:r>
      <w:r w:rsidR="6AA0A807">
        <w:rPr>
          <w:b w:val="0"/>
        </w:rPr>
        <w:lastRenderedPageBreak/>
        <w:t xml:space="preserve">LruBitmapCache. The App Controller is the one that allows the application to </w:t>
      </w:r>
      <w:r w:rsidR="3E2E521C">
        <w:rPr>
          <w:b w:val="0"/>
        </w:rPr>
        <w:t>getRequestQueue and addToRequestQueue.</w:t>
      </w:r>
      <w:r w:rsidR="6C026B7D">
        <w:rPr>
          <w:b w:val="0"/>
        </w:rPr>
        <w:t xml:space="preserve"> The Const is a </w:t>
      </w:r>
      <w:r w:rsidR="7BD1AD50">
        <w:rPr>
          <w:b w:val="0"/>
        </w:rPr>
        <w:t>J</w:t>
      </w:r>
      <w:r w:rsidR="6C026B7D">
        <w:rPr>
          <w:b w:val="0"/>
        </w:rPr>
        <w:t xml:space="preserve">ava class file that consists of a list of constant variables, such as URLs. </w:t>
      </w:r>
      <w:r w:rsidR="24D7279E">
        <w:rPr>
          <w:b w:val="0"/>
        </w:rPr>
        <w:t xml:space="preserve">The LruBitmapCache is an assistance file that helps with </w:t>
      </w:r>
      <w:r w:rsidR="3D2E6654">
        <w:rPr>
          <w:b w:val="0"/>
        </w:rPr>
        <w:t>posting</w:t>
      </w:r>
      <w:r w:rsidR="24D7279E">
        <w:rPr>
          <w:b w:val="0"/>
        </w:rPr>
        <w:t xml:space="preserve"> and </w:t>
      </w:r>
      <w:r w:rsidR="6D118286">
        <w:rPr>
          <w:b w:val="0"/>
        </w:rPr>
        <w:t>getting</w:t>
      </w:r>
      <w:r w:rsidR="24D7279E">
        <w:rPr>
          <w:b w:val="0"/>
        </w:rPr>
        <w:t xml:space="preserve"> an image to/from </w:t>
      </w:r>
      <w:r w:rsidR="08EB49FE">
        <w:rPr>
          <w:b w:val="0"/>
        </w:rPr>
        <w:t xml:space="preserve">a URL. </w:t>
      </w:r>
    </w:p>
    <w:p w14:paraId="37B9D4EF" w14:textId="23EBE767" w:rsidR="2FB548FE" w:rsidRDefault="2FB548FE" w:rsidP="2FB548FE">
      <w:pPr>
        <w:pStyle w:val="Subtitle"/>
        <w:rPr>
          <w:b w:val="0"/>
        </w:rPr>
      </w:pPr>
    </w:p>
    <w:p w14:paraId="2FE4148E" w14:textId="79D3222B" w:rsidR="03F8CC10" w:rsidRDefault="03F8CC10" w:rsidP="18D6C408">
      <w:pPr>
        <w:pStyle w:val="Subtitle"/>
        <w:rPr>
          <w:bCs/>
        </w:rPr>
      </w:pPr>
      <w:r w:rsidRPr="18D6C408">
        <w:rPr>
          <w:bCs/>
        </w:rPr>
        <w:t>Group Matching</w:t>
      </w:r>
      <w:r w:rsidR="4FE8E3A6" w:rsidRPr="18D6C408">
        <w:rPr>
          <w:bCs/>
        </w:rPr>
        <w:t xml:space="preserve"> (EO)</w:t>
      </w:r>
    </w:p>
    <w:p w14:paraId="46E8D8FD" w14:textId="54BA78C4" w:rsidR="03F8CC10" w:rsidRDefault="03F8CC10" w:rsidP="18D6C408">
      <w:pPr>
        <w:pStyle w:val="Subtitle"/>
        <w:rPr>
          <w:b w:val="0"/>
        </w:rPr>
      </w:pPr>
      <w:r>
        <w:rPr>
          <w:b w:val="0"/>
        </w:rPr>
        <w:t xml:space="preserve">This process </w:t>
      </w:r>
      <w:r w:rsidR="0186EF6C">
        <w:rPr>
          <w:b w:val="0"/>
        </w:rPr>
        <w:t>inputs a user and from</w:t>
      </w:r>
      <w:r w:rsidR="097DBB0E">
        <w:rPr>
          <w:b w:val="0"/>
        </w:rPr>
        <w:t xml:space="preserve"> that user we check with attribute has the largest number of common people. From the attribute with the largest number of users, we randomly select 4 people and put them in a group. This makes certain the group all has at least one thing in common for them to get </w:t>
      </w:r>
      <w:r w:rsidR="0FE45172">
        <w:rPr>
          <w:b w:val="0"/>
        </w:rPr>
        <w:t>along over.</w:t>
      </w:r>
    </w:p>
    <w:p w14:paraId="125BCB59" w14:textId="70CC8D10" w:rsidR="18D6C408" w:rsidRDefault="18D6C408" w:rsidP="18D6C408">
      <w:pPr>
        <w:pStyle w:val="Subtitle"/>
        <w:rPr>
          <w:b w:val="0"/>
        </w:rPr>
      </w:pPr>
    </w:p>
    <w:p w14:paraId="5E6CE727" w14:textId="332A6450" w:rsidR="03F8CC10" w:rsidRDefault="03F8CC10" w:rsidP="18D6C408">
      <w:pPr>
        <w:pStyle w:val="Subtitle"/>
        <w:rPr>
          <w:bCs/>
        </w:rPr>
      </w:pPr>
      <w:r w:rsidRPr="18D6C408">
        <w:rPr>
          <w:bCs/>
        </w:rPr>
        <w:t>User Matching</w:t>
      </w:r>
      <w:r w:rsidR="301919F3" w:rsidRPr="18D6C408">
        <w:rPr>
          <w:bCs/>
        </w:rPr>
        <w:t xml:space="preserve"> (EO)</w:t>
      </w:r>
    </w:p>
    <w:p w14:paraId="42A5D982" w14:textId="538237DC" w:rsidR="03F8CC10" w:rsidRDefault="03F8CC10" w:rsidP="18D6C408">
      <w:pPr>
        <w:pStyle w:val="Subtitle"/>
        <w:rPr>
          <w:b w:val="0"/>
        </w:rPr>
      </w:pPr>
      <w:r>
        <w:rPr>
          <w:b w:val="0"/>
        </w:rPr>
        <w:t>This process has two versions</w:t>
      </w:r>
      <w:r w:rsidR="184F25B7">
        <w:rPr>
          <w:b w:val="0"/>
        </w:rPr>
        <w:t xml:space="preserve">. A Best match and a semi random match. The best match works by taking all of the hobbies a user and counting up the common hobbies other users have, giving a list of the users with the most hobbies in common, then returning the top </w:t>
      </w:r>
      <w:r w:rsidR="18D357D9">
        <w:rPr>
          <w:b w:val="0"/>
        </w:rPr>
        <w:t xml:space="preserve">result. Interest and Value commonalities will be similarly tallied. Results will filter previous results, so it doesn’t return the same person. The semi random version </w:t>
      </w:r>
      <w:r w:rsidR="046EC518">
        <w:rPr>
          <w:b w:val="0"/>
        </w:rPr>
        <w:t xml:space="preserve">takes a user as input, chooses a random trait of theirs, and then chooses a random person from the list of people with that trait. </w:t>
      </w:r>
      <w:r w:rsidR="7211C620">
        <w:rPr>
          <w:b w:val="0"/>
        </w:rPr>
        <w:t>Also filters previous results.</w:t>
      </w:r>
    </w:p>
    <w:p w14:paraId="28B5B073" w14:textId="23EBE767" w:rsidR="18D6C408" w:rsidRDefault="18D6C408" w:rsidP="18D6C408">
      <w:pPr>
        <w:pStyle w:val="Subtitle"/>
        <w:rPr>
          <w:b w:val="0"/>
        </w:rPr>
      </w:pPr>
    </w:p>
    <w:p w14:paraId="77AF7E98" w14:textId="7E722C05" w:rsidR="1F170BD4" w:rsidRDefault="1F170BD4" w:rsidP="2FB548FE">
      <w:pPr>
        <w:pStyle w:val="Subtitle"/>
        <w:rPr>
          <w:b w:val="0"/>
        </w:rPr>
      </w:pPr>
      <w:r w:rsidRPr="18D6C408">
        <w:rPr>
          <w:u w:val="single"/>
        </w:rPr>
        <w:t>Twin Database</w:t>
      </w:r>
      <w:r w:rsidR="79F2EF63" w:rsidRPr="18D6C408">
        <w:rPr>
          <w:u w:val="single"/>
        </w:rPr>
        <w:t xml:space="preserve"> (CM)</w:t>
      </w:r>
    </w:p>
    <w:p w14:paraId="34D3C094" w14:textId="11076078" w:rsidR="2FB548FE" w:rsidRDefault="1F170BD4" w:rsidP="720108B7">
      <w:pPr>
        <w:pStyle w:val="Subtitle"/>
        <w:rPr>
          <w:bCs/>
          <w:u w:val="single"/>
        </w:rPr>
      </w:pPr>
      <w:r w:rsidRPr="720108B7">
        <w:rPr>
          <w:bCs/>
        </w:rPr>
        <w:t>Users</w:t>
      </w:r>
    </w:p>
    <w:p w14:paraId="1E08C968" w14:textId="33B863E9" w:rsidR="1F170BD4" w:rsidRDefault="3501F887" w:rsidP="720108B7">
      <w:pPr>
        <w:pStyle w:val="Subtitle"/>
        <w:rPr>
          <w:b w:val="0"/>
        </w:rPr>
      </w:pPr>
      <w:r>
        <w:rPr>
          <w:b w:val="0"/>
        </w:rPr>
        <w:t xml:space="preserve">Store </w:t>
      </w:r>
      <w:r w:rsidR="1F170BD4">
        <w:rPr>
          <w:b w:val="0"/>
        </w:rPr>
        <w:t xml:space="preserve">important information about the user.  This information includes name, password, gender, and other relevant information </w:t>
      </w:r>
      <w:r w:rsidR="425B001C">
        <w:rPr>
          <w:b w:val="0"/>
        </w:rPr>
        <w:t>for app functionality.</w:t>
      </w:r>
    </w:p>
    <w:p w14:paraId="78EB6A90" w14:textId="5D594496" w:rsidR="18D6C408" w:rsidRDefault="18D6C408" w:rsidP="18D6C408">
      <w:pPr>
        <w:pStyle w:val="Subtitle"/>
        <w:rPr>
          <w:b w:val="0"/>
        </w:rPr>
      </w:pPr>
    </w:p>
    <w:p w14:paraId="60AFEC79" w14:textId="422212C0" w:rsidR="425B001C" w:rsidRDefault="425B001C" w:rsidP="18D6C408">
      <w:pPr>
        <w:pStyle w:val="Subtitle"/>
        <w:rPr>
          <w:b w:val="0"/>
        </w:rPr>
      </w:pPr>
      <w:r w:rsidRPr="18D6C408">
        <w:rPr>
          <w:bCs/>
        </w:rPr>
        <w:t>Groups</w:t>
      </w:r>
    </w:p>
    <w:p w14:paraId="267C390C" w14:textId="3A542BC0" w:rsidR="425B001C" w:rsidRDefault="425B001C" w:rsidP="18D6C408">
      <w:pPr>
        <w:pStyle w:val="Subtitle"/>
        <w:rPr>
          <w:b w:val="0"/>
        </w:rPr>
      </w:pPr>
      <w:r>
        <w:rPr>
          <w:b w:val="0"/>
        </w:rPr>
        <w:t xml:space="preserve">Groups are users which have been matched together from whichever matching algorithm is used.  Groups contain different sizes of user lists depending on group size.  The group sizes are </w:t>
      </w:r>
      <w:r w:rsidR="22C76C9B">
        <w:rPr>
          <w:b w:val="0"/>
        </w:rPr>
        <w:t>small – 4, medium – 8, large – 12, and community – unlimited.</w:t>
      </w:r>
    </w:p>
    <w:p w14:paraId="76639DC0" w14:textId="3DA957C7" w:rsidR="18D6C408" w:rsidRDefault="18D6C408" w:rsidP="18D6C408">
      <w:pPr>
        <w:pStyle w:val="Subtitle"/>
        <w:rPr>
          <w:b w:val="0"/>
        </w:rPr>
      </w:pPr>
    </w:p>
    <w:p w14:paraId="5C8029FB" w14:textId="22127625" w:rsidR="22C76C9B" w:rsidRDefault="22C76C9B" w:rsidP="18D6C408">
      <w:pPr>
        <w:pStyle w:val="Subtitle"/>
        <w:rPr>
          <w:b w:val="0"/>
        </w:rPr>
      </w:pPr>
      <w:r w:rsidRPr="18D6C408">
        <w:rPr>
          <w:bCs/>
        </w:rPr>
        <w:t>Group Chats</w:t>
      </w:r>
    </w:p>
    <w:p w14:paraId="47F5273F" w14:textId="7FADC7F9" w:rsidR="22C76C9B" w:rsidRDefault="22C76C9B" w:rsidP="18D6C408">
      <w:pPr>
        <w:pStyle w:val="Subtitle"/>
        <w:rPr>
          <w:bCs/>
        </w:rPr>
      </w:pPr>
      <w:r>
        <w:rPr>
          <w:b w:val="0"/>
        </w:rPr>
        <w:lastRenderedPageBreak/>
        <w:t>Group Chats are how groups can communicate with each other through the app.  A group chat contains a group and a list of message objects.</w:t>
      </w:r>
    </w:p>
    <w:p w14:paraId="4C001BD7" w14:textId="28B37B9F" w:rsidR="18D6C408" w:rsidRDefault="18D6C408" w:rsidP="18D6C408">
      <w:pPr>
        <w:pStyle w:val="Subtitle"/>
        <w:rPr>
          <w:b w:val="0"/>
        </w:rPr>
      </w:pPr>
    </w:p>
    <w:p w14:paraId="1C304785" w14:textId="78753654" w:rsidR="591BEB5B" w:rsidRDefault="591BEB5B" w:rsidP="18D6C408">
      <w:pPr>
        <w:pStyle w:val="Subtitle"/>
        <w:rPr>
          <w:b w:val="0"/>
        </w:rPr>
      </w:pPr>
      <w:r w:rsidRPr="18D6C408">
        <w:rPr>
          <w:bCs/>
        </w:rPr>
        <w:t>Messages</w:t>
      </w:r>
    </w:p>
    <w:p w14:paraId="10CF71FA" w14:textId="41E02BD1" w:rsidR="591BEB5B" w:rsidRDefault="591BEB5B" w:rsidP="18D6C408">
      <w:pPr>
        <w:pStyle w:val="Subtitle"/>
        <w:rPr>
          <w:b w:val="0"/>
        </w:rPr>
      </w:pPr>
      <w:r>
        <w:rPr>
          <w:b w:val="0"/>
        </w:rPr>
        <w:t>Messages are sent in group chats.  Each message contains a string being sent (the message), a sender of the message (</w:t>
      </w:r>
      <w:r w:rsidR="36352A1B">
        <w:rPr>
          <w:b w:val="0"/>
        </w:rPr>
        <w:t>a user), a time, and a date.</w:t>
      </w:r>
    </w:p>
    <w:p w14:paraId="2B6CF9BF" w14:textId="1FDB77A6" w:rsidR="18D6C408" w:rsidRDefault="18D6C408" w:rsidP="18D6C408">
      <w:pPr>
        <w:pStyle w:val="Subtitle"/>
        <w:rPr>
          <w:b w:val="0"/>
        </w:rPr>
      </w:pPr>
    </w:p>
    <w:p w14:paraId="19BD911C" w14:textId="4AAB3268" w:rsidR="32FAC25C" w:rsidRDefault="32FAC25C" w:rsidP="18D6C408">
      <w:pPr>
        <w:pStyle w:val="Subtitle"/>
        <w:rPr>
          <w:b w:val="0"/>
        </w:rPr>
      </w:pPr>
      <w:r w:rsidRPr="18D6C408">
        <w:rPr>
          <w:bCs/>
        </w:rPr>
        <w:t>Events</w:t>
      </w:r>
    </w:p>
    <w:p w14:paraId="74A692A7" w14:textId="0D0A9B9D" w:rsidR="03F19BB2" w:rsidRDefault="03F19BB2" w:rsidP="18D6C408">
      <w:pPr>
        <w:pStyle w:val="Subtitle"/>
        <w:rPr>
          <w:b w:val="0"/>
        </w:rPr>
      </w:pPr>
      <w:r>
        <w:rPr>
          <w:b w:val="0"/>
        </w:rPr>
        <w:t>Events are created by users for other users to attend.  An event contains a list of users attending, a time, a location</w:t>
      </w:r>
      <w:r w:rsidR="00486B49">
        <w:rPr>
          <w:b w:val="0"/>
        </w:rPr>
        <w:t>, and the name of the event.</w:t>
      </w:r>
    </w:p>
    <w:p w14:paraId="41F8F4D5" w14:textId="4C6BD9C5" w:rsidR="18D6C408" w:rsidRDefault="18D6C408" w:rsidP="18D6C408">
      <w:pPr>
        <w:pStyle w:val="Subtitle"/>
        <w:rPr>
          <w:b w:val="0"/>
        </w:rPr>
      </w:pPr>
    </w:p>
    <w:p w14:paraId="2A97F25F" w14:textId="27BC5D7A" w:rsidR="00486B49" w:rsidRDefault="00486B49" w:rsidP="18D6C408">
      <w:pPr>
        <w:pStyle w:val="Subtitle"/>
        <w:rPr>
          <w:b w:val="0"/>
        </w:rPr>
      </w:pPr>
      <w:r w:rsidRPr="18D6C408">
        <w:rPr>
          <w:bCs/>
        </w:rPr>
        <w:t>Values</w:t>
      </w:r>
    </w:p>
    <w:p w14:paraId="6793060C" w14:textId="416A3971" w:rsidR="00486B49" w:rsidRDefault="00486B49" w:rsidP="18D6C408">
      <w:pPr>
        <w:pStyle w:val="Subtitle"/>
        <w:rPr>
          <w:b w:val="0"/>
        </w:rPr>
      </w:pPr>
      <w:r>
        <w:rPr>
          <w:b w:val="0"/>
        </w:rPr>
        <w:t>Each user has many values which are taken into account during the matching algorithm.  A value is an important concept to the user.</w:t>
      </w:r>
    </w:p>
    <w:p w14:paraId="0DD3A250" w14:textId="4FE88B1E" w:rsidR="18D6C408" w:rsidRDefault="18D6C408" w:rsidP="18D6C408">
      <w:pPr>
        <w:pStyle w:val="Subtitle"/>
        <w:rPr>
          <w:b w:val="0"/>
        </w:rPr>
      </w:pPr>
    </w:p>
    <w:p w14:paraId="3A133221" w14:textId="1160B7DF" w:rsidR="09DB3052" w:rsidRDefault="09DB3052" w:rsidP="18D6C408">
      <w:pPr>
        <w:pStyle w:val="Subtitle"/>
        <w:rPr>
          <w:b w:val="0"/>
        </w:rPr>
      </w:pPr>
      <w:r w:rsidRPr="18D6C408">
        <w:rPr>
          <w:bCs/>
        </w:rPr>
        <w:t>Personalities</w:t>
      </w:r>
    </w:p>
    <w:p w14:paraId="46350A0D" w14:textId="6FD76A75" w:rsidR="09DB3052" w:rsidRDefault="09DB3052" w:rsidP="18D6C408">
      <w:pPr>
        <w:pStyle w:val="Subtitle"/>
        <w:rPr>
          <w:b w:val="0"/>
        </w:rPr>
      </w:pPr>
      <w:r>
        <w:rPr>
          <w:b w:val="0"/>
        </w:rPr>
        <w:t xml:space="preserve">Each user has a personality which is used during the matching algorithm.  A personality is a </w:t>
      </w:r>
      <w:r w:rsidR="0ED1CA26">
        <w:rPr>
          <w:b w:val="0"/>
        </w:rPr>
        <w:t>selection of pre-determined personalities which the user is most similar to.</w:t>
      </w:r>
    </w:p>
    <w:p w14:paraId="101F3DA3" w14:textId="247B59D8" w:rsidR="18D6C408" w:rsidRDefault="18D6C408" w:rsidP="18D6C408">
      <w:pPr>
        <w:pStyle w:val="Subtitle"/>
        <w:rPr>
          <w:b w:val="0"/>
        </w:rPr>
      </w:pPr>
    </w:p>
    <w:p w14:paraId="5F023DA6" w14:textId="20D5C536" w:rsidR="21F023DA" w:rsidRDefault="21F023DA" w:rsidP="18D6C408">
      <w:pPr>
        <w:pStyle w:val="Subtitle"/>
        <w:rPr>
          <w:b w:val="0"/>
        </w:rPr>
      </w:pPr>
      <w:r w:rsidRPr="18D6C408">
        <w:rPr>
          <w:bCs/>
        </w:rPr>
        <w:t>Interests</w:t>
      </w:r>
    </w:p>
    <w:p w14:paraId="2014B811" w14:textId="78133661" w:rsidR="21F023DA" w:rsidRDefault="21F023DA" w:rsidP="18D6C408">
      <w:pPr>
        <w:pStyle w:val="Subtitle"/>
        <w:rPr>
          <w:b w:val="0"/>
        </w:rPr>
      </w:pPr>
      <w:r>
        <w:rPr>
          <w:b w:val="0"/>
        </w:rPr>
        <w:t>Each user has many interests which can be used during the matching algorithm.  An interest is a talking point which interests the user.  Interests are used to break the ice after groups ar</w:t>
      </w:r>
      <w:r w:rsidR="126CC175">
        <w:rPr>
          <w:b w:val="0"/>
        </w:rPr>
        <w:t>e matched together.</w:t>
      </w:r>
    </w:p>
    <w:p w14:paraId="28DC9F01" w14:textId="3ACAB041" w:rsidR="18D6C408" w:rsidRDefault="18D6C408" w:rsidP="18D6C408">
      <w:pPr>
        <w:pStyle w:val="Subtitle"/>
        <w:rPr>
          <w:b w:val="0"/>
        </w:rPr>
      </w:pPr>
    </w:p>
    <w:p w14:paraId="71CFCCD9" w14:textId="07276545" w:rsidR="126CC175" w:rsidRDefault="126CC175" w:rsidP="18D6C408">
      <w:pPr>
        <w:pStyle w:val="Subtitle"/>
        <w:rPr>
          <w:b w:val="0"/>
        </w:rPr>
      </w:pPr>
      <w:r w:rsidRPr="18D6C408">
        <w:rPr>
          <w:bCs/>
        </w:rPr>
        <w:t>Hobbies</w:t>
      </w:r>
    </w:p>
    <w:p w14:paraId="669C759A" w14:textId="2BACF4D6" w:rsidR="126CC175" w:rsidRDefault="126CC175" w:rsidP="18D6C408">
      <w:pPr>
        <w:pStyle w:val="Subtitle"/>
        <w:rPr>
          <w:b w:val="0"/>
        </w:rPr>
      </w:pPr>
      <w:r>
        <w:rPr>
          <w:b w:val="0"/>
        </w:rPr>
        <w:t>Each user has many hobbies which can be used during the matching algorithm.  A hobby is some sort of activity which the user enjoys doing.  If a user is looking to be matched with other users wi</w:t>
      </w:r>
      <w:r w:rsidR="7D4727FA">
        <w:rPr>
          <w:b w:val="0"/>
        </w:rPr>
        <w:t>th similar hobbies this will help them do that.</w:t>
      </w:r>
    </w:p>
    <w:p w14:paraId="2936FF35" w14:textId="77777777" w:rsidR="00314562" w:rsidRDefault="00314562">
      <w:pPr>
        <w:spacing w:line="240" w:lineRule="auto"/>
        <w:rPr>
          <w:rFonts w:ascii="Arial" w:eastAsia="MS Mincho" w:hAnsi="Arial"/>
          <w:b/>
          <w:kern w:val="28"/>
          <w:sz w:val="28"/>
        </w:rPr>
      </w:pPr>
      <w:r>
        <w:rPr>
          <w:rFonts w:eastAsia="MS Mincho"/>
        </w:rPr>
        <w:br w:type="page"/>
      </w:r>
    </w:p>
    <w:bookmarkEnd w:id="0"/>
    <w:p w14:paraId="0F9BC75F" w14:textId="243ECC39" w:rsidR="00F80EBF" w:rsidRDefault="00F80EBF" w:rsidP="00F80EBF">
      <w:pPr>
        <w:pStyle w:val="Title"/>
        <w:rPr>
          <w:rFonts w:eastAsia="MS Mincho"/>
        </w:rPr>
      </w:pPr>
      <w:r>
        <w:rPr>
          <w:rFonts w:eastAsia="MS Mincho"/>
        </w:rPr>
        <w:lastRenderedPageBreak/>
        <w:t>Table Relationships Diagram</w:t>
      </w:r>
    </w:p>
    <w:p w14:paraId="4E30E4D6" w14:textId="1E620A97" w:rsidR="00C34655" w:rsidRPr="00BA2ABE" w:rsidRDefault="0087216E" w:rsidP="009B0D40">
      <w:bookmarkStart w:id="1" w:name="_GoBack"/>
      <w:bookmarkEnd w:id="1"/>
      <w:r>
        <w:rPr>
          <w:noProof/>
          <w:lang w:eastAsia="zh-CN"/>
        </w:rPr>
        <w:drawing>
          <wp:inline distT="0" distB="0" distL="0" distR="0" wp14:anchorId="323D173A" wp14:editId="0D139253">
            <wp:extent cx="6089648" cy="4307840"/>
            <wp:effectExtent l="0" t="0" r="6350" b="0"/>
            <wp:docPr id="813453682" name="Picture 81345368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4536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48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D7B" w14:textId="6012A759" w:rsidR="18D6C408" w:rsidRDefault="18D6C408" w:rsidP="18D6C408"/>
    <w:p w14:paraId="48A16EFD" w14:textId="5FA8F7EE" w:rsidR="5107D2E2" w:rsidRDefault="00147184" w:rsidP="18D6C408">
      <w:hyperlink r:id="rId10">
        <w:r w:rsidR="5107D2E2" w:rsidRPr="18D6C408">
          <w:rPr>
            <w:rStyle w:val="Hyperlink"/>
          </w:rPr>
          <w:t>http://localhost:8080/API</w:t>
        </w:r>
      </w:hyperlink>
    </w:p>
    <w:p w14:paraId="34DB731E" w14:textId="5E18FF6D" w:rsidR="5107D2E2" w:rsidRDefault="00147184" w:rsidP="18D6C408">
      <w:hyperlink r:id="rId11">
        <w:r w:rsidR="5107D2E2" w:rsidRPr="18D6C408">
          <w:rPr>
            <w:rStyle w:val="Hyperlink"/>
          </w:rPr>
          <w:t>http://coms-309-015.class.las.iastate.edu:8080/API</w:t>
        </w:r>
      </w:hyperlink>
    </w:p>
    <w:p w14:paraId="21EFB095" w14:textId="31624973" w:rsidR="5107D2E2" w:rsidRDefault="5107D2E2" w:rsidP="18D6C408">
      <w:r>
        <w:t>-currently the server is giving 404 errors, but running locally the Swagger works</w:t>
      </w:r>
    </w:p>
    <w:p w14:paraId="521416EC" w14:textId="73F71375" w:rsidR="5107D2E2" w:rsidRDefault="5107D2E2" w:rsidP="18D6C408">
      <w:r>
        <w:rPr>
          <w:noProof/>
          <w:lang w:eastAsia="zh-CN"/>
        </w:rPr>
        <w:lastRenderedPageBreak/>
        <w:drawing>
          <wp:inline distT="0" distB="0" distL="0" distR="0" wp14:anchorId="603DB074" wp14:editId="7C3606A3">
            <wp:extent cx="4572000" cy="2933700"/>
            <wp:effectExtent l="0" t="0" r="0" b="0"/>
            <wp:docPr id="780909913" name="Picture 780909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107D2E2" w:rsidSect="00F34CA9"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C3ED49" w14:textId="77777777" w:rsidR="00147184" w:rsidRDefault="00147184">
      <w:r>
        <w:separator/>
      </w:r>
    </w:p>
  </w:endnote>
  <w:endnote w:type="continuationSeparator" w:id="0">
    <w:p w14:paraId="4D348559" w14:textId="77777777" w:rsidR="00147184" w:rsidRDefault="00147184">
      <w:r>
        <w:continuationSeparator/>
      </w:r>
    </w:p>
  </w:endnote>
  <w:endnote w:type="continuationNotice" w:id="1">
    <w:p w14:paraId="78380EBA" w14:textId="77777777" w:rsidR="00147184" w:rsidRDefault="0014718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F3B3B11-7164-4227-AB4D-241DAD52724F}"/>
    <w:embedBold r:id="rId2" w:fontKey="{91FC692E-2A20-4947-AD1D-7A5B905C1851}"/>
    <w:embedItalic r:id="rId3" w:fontKey="{D8823083-80AF-40ED-AAF2-8511057F7427}"/>
    <w:embedBoldItalic r:id="rId4" w:fontKey="{B6C1D47A-89CE-48C8-80F6-91DC2C388C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5" w:subsetted="1" w:fontKey="{1C16C011-8D78-4539-97F2-5D0D71FB21B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43EA5" w14:textId="77777777" w:rsidR="00147184" w:rsidRDefault="00147184">
      <w:r>
        <w:separator/>
      </w:r>
    </w:p>
  </w:footnote>
  <w:footnote w:type="continuationSeparator" w:id="0">
    <w:p w14:paraId="04575CBF" w14:textId="77777777" w:rsidR="00147184" w:rsidRDefault="00147184">
      <w:r>
        <w:continuationSeparator/>
      </w:r>
    </w:p>
  </w:footnote>
  <w:footnote w:type="continuationNotice" w:id="1">
    <w:p w14:paraId="25F44090" w14:textId="77777777" w:rsidR="00147184" w:rsidRDefault="00147184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639A9A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7F653D5"/>
    <w:multiLevelType w:val="multilevel"/>
    <w:tmpl w:val="E3908A6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290D0596"/>
    <w:multiLevelType w:val="hybridMultilevel"/>
    <w:tmpl w:val="DFCAF54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5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6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366"/>
    <w:rsid w:val="000043C6"/>
    <w:rsid w:val="00022C45"/>
    <w:rsid w:val="000447D7"/>
    <w:rsid w:val="00066EAF"/>
    <w:rsid w:val="000A6B03"/>
    <w:rsid w:val="000C0C87"/>
    <w:rsid w:val="001242D7"/>
    <w:rsid w:val="00147184"/>
    <w:rsid w:val="00177490"/>
    <w:rsid w:val="00184E17"/>
    <w:rsid w:val="001C16F7"/>
    <w:rsid w:val="001C7558"/>
    <w:rsid w:val="001D43E2"/>
    <w:rsid w:val="001E0F8A"/>
    <w:rsid w:val="002145D2"/>
    <w:rsid w:val="00234088"/>
    <w:rsid w:val="00234DA8"/>
    <w:rsid w:val="002527E4"/>
    <w:rsid w:val="00274890"/>
    <w:rsid w:val="002A5D37"/>
    <w:rsid w:val="002B584C"/>
    <w:rsid w:val="002C41F4"/>
    <w:rsid w:val="002C44E7"/>
    <w:rsid w:val="002E46B9"/>
    <w:rsid w:val="00301706"/>
    <w:rsid w:val="00307306"/>
    <w:rsid w:val="00314562"/>
    <w:rsid w:val="0035305E"/>
    <w:rsid w:val="003F149A"/>
    <w:rsid w:val="003F459D"/>
    <w:rsid w:val="0041783D"/>
    <w:rsid w:val="00455C36"/>
    <w:rsid w:val="00474366"/>
    <w:rsid w:val="004779B9"/>
    <w:rsid w:val="00486B49"/>
    <w:rsid w:val="004C6079"/>
    <w:rsid w:val="004F1528"/>
    <w:rsid w:val="005C7A33"/>
    <w:rsid w:val="005D2B70"/>
    <w:rsid w:val="00602C9C"/>
    <w:rsid w:val="00625E01"/>
    <w:rsid w:val="00642E67"/>
    <w:rsid w:val="0065782D"/>
    <w:rsid w:val="00660492"/>
    <w:rsid w:val="00662355"/>
    <w:rsid w:val="006C1B0E"/>
    <w:rsid w:val="006E0DB7"/>
    <w:rsid w:val="00712F81"/>
    <w:rsid w:val="00722567"/>
    <w:rsid w:val="00724A8C"/>
    <w:rsid w:val="007309DA"/>
    <w:rsid w:val="0076591B"/>
    <w:rsid w:val="00787457"/>
    <w:rsid w:val="00790C60"/>
    <w:rsid w:val="00804335"/>
    <w:rsid w:val="008051DD"/>
    <w:rsid w:val="00806E20"/>
    <w:rsid w:val="0087216E"/>
    <w:rsid w:val="008A2598"/>
    <w:rsid w:val="00901771"/>
    <w:rsid w:val="00903FFF"/>
    <w:rsid w:val="009171FE"/>
    <w:rsid w:val="00924887"/>
    <w:rsid w:val="00934117"/>
    <w:rsid w:val="0094174A"/>
    <w:rsid w:val="00953C11"/>
    <w:rsid w:val="009A185D"/>
    <w:rsid w:val="009A7A9E"/>
    <w:rsid w:val="009B0D40"/>
    <w:rsid w:val="009B5A14"/>
    <w:rsid w:val="009E4D6F"/>
    <w:rsid w:val="00A306FA"/>
    <w:rsid w:val="00A41875"/>
    <w:rsid w:val="00A43F9B"/>
    <w:rsid w:val="00A61238"/>
    <w:rsid w:val="00A6535E"/>
    <w:rsid w:val="00AC420D"/>
    <w:rsid w:val="00AC6A4E"/>
    <w:rsid w:val="00AD1C0C"/>
    <w:rsid w:val="00B0754A"/>
    <w:rsid w:val="00B27F91"/>
    <w:rsid w:val="00B43C01"/>
    <w:rsid w:val="00B61886"/>
    <w:rsid w:val="00B85AB9"/>
    <w:rsid w:val="00BA2ABE"/>
    <w:rsid w:val="00BA579D"/>
    <w:rsid w:val="00BB52AA"/>
    <w:rsid w:val="00BE1513"/>
    <w:rsid w:val="00C34655"/>
    <w:rsid w:val="00C54EEE"/>
    <w:rsid w:val="00C569BB"/>
    <w:rsid w:val="00C67D9A"/>
    <w:rsid w:val="00C94188"/>
    <w:rsid w:val="00C96647"/>
    <w:rsid w:val="00CE7FA1"/>
    <w:rsid w:val="00D13005"/>
    <w:rsid w:val="00D43CFA"/>
    <w:rsid w:val="00D5785A"/>
    <w:rsid w:val="00D80524"/>
    <w:rsid w:val="00D9706A"/>
    <w:rsid w:val="00DE0BBD"/>
    <w:rsid w:val="00DF1427"/>
    <w:rsid w:val="00E31439"/>
    <w:rsid w:val="00E7006F"/>
    <w:rsid w:val="00EA78B8"/>
    <w:rsid w:val="00EE432F"/>
    <w:rsid w:val="00F145EC"/>
    <w:rsid w:val="00F23580"/>
    <w:rsid w:val="00F34CA9"/>
    <w:rsid w:val="00F44302"/>
    <w:rsid w:val="00F51F9A"/>
    <w:rsid w:val="00F60E4A"/>
    <w:rsid w:val="00F76E12"/>
    <w:rsid w:val="00F80EBF"/>
    <w:rsid w:val="00F907D5"/>
    <w:rsid w:val="00FA65D5"/>
    <w:rsid w:val="00FF7297"/>
    <w:rsid w:val="011DAAE4"/>
    <w:rsid w:val="01425E86"/>
    <w:rsid w:val="0186EF6C"/>
    <w:rsid w:val="01CBBA47"/>
    <w:rsid w:val="0271F6B5"/>
    <w:rsid w:val="02AAD871"/>
    <w:rsid w:val="036801F7"/>
    <w:rsid w:val="03F19BB2"/>
    <w:rsid w:val="03F8CC10"/>
    <w:rsid w:val="046EC518"/>
    <w:rsid w:val="047E2390"/>
    <w:rsid w:val="04C1572B"/>
    <w:rsid w:val="051CFAB5"/>
    <w:rsid w:val="066BF4E3"/>
    <w:rsid w:val="07136A0A"/>
    <w:rsid w:val="074CC024"/>
    <w:rsid w:val="07781154"/>
    <w:rsid w:val="07C3DC5B"/>
    <w:rsid w:val="07CC1981"/>
    <w:rsid w:val="08EB49FE"/>
    <w:rsid w:val="094070E4"/>
    <w:rsid w:val="097DBB0E"/>
    <w:rsid w:val="09D3082B"/>
    <w:rsid w:val="09DB3052"/>
    <w:rsid w:val="09E9FAE1"/>
    <w:rsid w:val="0A9CC1F9"/>
    <w:rsid w:val="0AD43CB7"/>
    <w:rsid w:val="0C6705DD"/>
    <w:rsid w:val="0C86F6A3"/>
    <w:rsid w:val="0DC7C7DB"/>
    <w:rsid w:val="0E0BDD79"/>
    <w:rsid w:val="0E331DDF"/>
    <w:rsid w:val="0ED1CA26"/>
    <w:rsid w:val="0F53496F"/>
    <w:rsid w:val="0F9E7791"/>
    <w:rsid w:val="0FE45172"/>
    <w:rsid w:val="0FE7EE64"/>
    <w:rsid w:val="10C2B133"/>
    <w:rsid w:val="10DD5796"/>
    <w:rsid w:val="110D9C6F"/>
    <w:rsid w:val="113ED2CB"/>
    <w:rsid w:val="116ABEA1"/>
    <w:rsid w:val="11FB7DBD"/>
    <w:rsid w:val="123B5AC2"/>
    <w:rsid w:val="126CC175"/>
    <w:rsid w:val="130F5EEB"/>
    <w:rsid w:val="13440A36"/>
    <w:rsid w:val="138CB5CC"/>
    <w:rsid w:val="15F99D7C"/>
    <w:rsid w:val="176A655D"/>
    <w:rsid w:val="17956DDD"/>
    <w:rsid w:val="17EC48D8"/>
    <w:rsid w:val="184F25B7"/>
    <w:rsid w:val="186ABF41"/>
    <w:rsid w:val="18D357D9"/>
    <w:rsid w:val="18D6C408"/>
    <w:rsid w:val="1975D086"/>
    <w:rsid w:val="19CE99F4"/>
    <w:rsid w:val="19F1197B"/>
    <w:rsid w:val="1A461C51"/>
    <w:rsid w:val="1BA8737E"/>
    <w:rsid w:val="1CAD7148"/>
    <w:rsid w:val="1D2CF58D"/>
    <w:rsid w:val="1D2D0CDC"/>
    <w:rsid w:val="1D96E570"/>
    <w:rsid w:val="1DF2740B"/>
    <w:rsid w:val="1F170BD4"/>
    <w:rsid w:val="1F23DC3F"/>
    <w:rsid w:val="1FA558C2"/>
    <w:rsid w:val="1FB49B5B"/>
    <w:rsid w:val="20605AFF"/>
    <w:rsid w:val="2072873D"/>
    <w:rsid w:val="20A20A4F"/>
    <w:rsid w:val="21195D9B"/>
    <w:rsid w:val="212A14CD"/>
    <w:rsid w:val="21DFC4C0"/>
    <w:rsid w:val="21F023DA"/>
    <w:rsid w:val="22B1C26A"/>
    <w:rsid w:val="22C76C9B"/>
    <w:rsid w:val="233DA076"/>
    <w:rsid w:val="23F74D62"/>
    <w:rsid w:val="24D7279E"/>
    <w:rsid w:val="2535FB91"/>
    <w:rsid w:val="260AB482"/>
    <w:rsid w:val="26FFAD51"/>
    <w:rsid w:val="27F4FC76"/>
    <w:rsid w:val="2983BA69"/>
    <w:rsid w:val="2BF8107C"/>
    <w:rsid w:val="2C025F47"/>
    <w:rsid w:val="2CC1F192"/>
    <w:rsid w:val="2F362A95"/>
    <w:rsid w:val="2F3A0009"/>
    <w:rsid w:val="2F3EAA1E"/>
    <w:rsid w:val="2FB548FE"/>
    <w:rsid w:val="2FFB4F50"/>
    <w:rsid w:val="301919F3"/>
    <w:rsid w:val="31437988"/>
    <w:rsid w:val="3150B4B8"/>
    <w:rsid w:val="32805224"/>
    <w:rsid w:val="32C51CE9"/>
    <w:rsid w:val="32FAC25C"/>
    <w:rsid w:val="332C75A5"/>
    <w:rsid w:val="336563BE"/>
    <w:rsid w:val="340D712C"/>
    <w:rsid w:val="3501F887"/>
    <w:rsid w:val="359D91FC"/>
    <w:rsid w:val="36352A1B"/>
    <w:rsid w:val="3683DC23"/>
    <w:rsid w:val="368A7324"/>
    <w:rsid w:val="38AE38C5"/>
    <w:rsid w:val="39B12E1A"/>
    <w:rsid w:val="39D352A0"/>
    <w:rsid w:val="3BFE5A35"/>
    <w:rsid w:val="3C95FB75"/>
    <w:rsid w:val="3D2E6654"/>
    <w:rsid w:val="3D3426F2"/>
    <w:rsid w:val="3D8F7B84"/>
    <w:rsid w:val="3E2E521C"/>
    <w:rsid w:val="3F349A31"/>
    <w:rsid w:val="3FCD9C37"/>
    <w:rsid w:val="40C36B0B"/>
    <w:rsid w:val="41613546"/>
    <w:rsid w:val="421385E7"/>
    <w:rsid w:val="423CA783"/>
    <w:rsid w:val="424B1FD3"/>
    <w:rsid w:val="425B001C"/>
    <w:rsid w:val="4312E79B"/>
    <w:rsid w:val="43B98170"/>
    <w:rsid w:val="44722DB9"/>
    <w:rsid w:val="45C752DD"/>
    <w:rsid w:val="468FB122"/>
    <w:rsid w:val="49851826"/>
    <w:rsid w:val="4A449C24"/>
    <w:rsid w:val="4A661201"/>
    <w:rsid w:val="4AE8611A"/>
    <w:rsid w:val="4B2330EF"/>
    <w:rsid w:val="4B733870"/>
    <w:rsid w:val="4C5A8910"/>
    <w:rsid w:val="4CB5CEF9"/>
    <w:rsid w:val="4D88C5B6"/>
    <w:rsid w:val="4F9CE37C"/>
    <w:rsid w:val="4FBD20F8"/>
    <w:rsid w:val="4FE8E3A6"/>
    <w:rsid w:val="5107D2E2"/>
    <w:rsid w:val="516C261C"/>
    <w:rsid w:val="5318D68B"/>
    <w:rsid w:val="53E3EBA1"/>
    <w:rsid w:val="54112F97"/>
    <w:rsid w:val="543CF89E"/>
    <w:rsid w:val="54E3DCA7"/>
    <w:rsid w:val="563C1546"/>
    <w:rsid w:val="563F973F"/>
    <w:rsid w:val="5650D216"/>
    <w:rsid w:val="56912E09"/>
    <w:rsid w:val="5692CCD0"/>
    <w:rsid w:val="583DFE82"/>
    <w:rsid w:val="584992D3"/>
    <w:rsid w:val="58723D22"/>
    <w:rsid w:val="58743275"/>
    <w:rsid w:val="591BEB5B"/>
    <w:rsid w:val="5B8B8260"/>
    <w:rsid w:val="5D6BD5A3"/>
    <w:rsid w:val="5D987889"/>
    <w:rsid w:val="5F4658A2"/>
    <w:rsid w:val="60625BC3"/>
    <w:rsid w:val="61CF6491"/>
    <w:rsid w:val="61E19B87"/>
    <w:rsid w:val="623DF020"/>
    <w:rsid w:val="62CB0FAF"/>
    <w:rsid w:val="636B34F2"/>
    <w:rsid w:val="6466E010"/>
    <w:rsid w:val="64BAA459"/>
    <w:rsid w:val="650BCBD0"/>
    <w:rsid w:val="65113090"/>
    <w:rsid w:val="653264A6"/>
    <w:rsid w:val="65890EC7"/>
    <w:rsid w:val="65A9FB65"/>
    <w:rsid w:val="65D8BFC7"/>
    <w:rsid w:val="667DC4BD"/>
    <w:rsid w:val="66BCFA30"/>
    <w:rsid w:val="684FDC8C"/>
    <w:rsid w:val="6858CA91"/>
    <w:rsid w:val="68E54E5D"/>
    <w:rsid w:val="69033A0C"/>
    <w:rsid w:val="69825482"/>
    <w:rsid w:val="698F4D8C"/>
    <w:rsid w:val="6AA0A807"/>
    <w:rsid w:val="6AF5C0CA"/>
    <w:rsid w:val="6B06892F"/>
    <w:rsid w:val="6BCE4C35"/>
    <w:rsid w:val="6C026B7D"/>
    <w:rsid w:val="6D118286"/>
    <w:rsid w:val="6D4F45E7"/>
    <w:rsid w:val="6E8FA7E0"/>
    <w:rsid w:val="6EA25F46"/>
    <w:rsid w:val="6EA8D03D"/>
    <w:rsid w:val="6EE8EFB4"/>
    <w:rsid w:val="6EEA8C5B"/>
    <w:rsid w:val="6F5FC54C"/>
    <w:rsid w:val="70F0A42D"/>
    <w:rsid w:val="720108B7"/>
    <w:rsid w:val="7211C620"/>
    <w:rsid w:val="73206D4C"/>
    <w:rsid w:val="73267816"/>
    <w:rsid w:val="73631903"/>
    <w:rsid w:val="73743CD2"/>
    <w:rsid w:val="73912E6D"/>
    <w:rsid w:val="740453B1"/>
    <w:rsid w:val="7463DB7D"/>
    <w:rsid w:val="758EEABD"/>
    <w:rsid w:val="76DF192B"/>
    <w:rsid w:val="78146733"/>
    <w:rsid w:val="7830192F"/>
    <w:rsid w:val="78D536A0"/>
    <w:rsid w:val="78D63391"/>
    <w:rsid w:val="7929B0CD"/>
    <w:rsid w:val="79374CA0"/>
    <w:rsid w:val="79920CB9"/>
    <w:rsid w:val="79F2EF63"/>
    <w:rsid w:val="7B010439"/>
    <w:rsid w:val="7BD1AD50"/>
    <w:rsid w:val="7C17E8F4"/>
    <w:rsid w:val="7D4727FA"/>
    <w:rsid w:val="7E41FA79"/>
    <w:rsid w:val="7E8C60D5"/>
    <w:rsid w:val="7FCDE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13426C"/>
  <w14:defaultImageDpi w14:val="300"/>
  <w15:docId w15:val="{F5D6E2BE-08C6-4EBA-B468-4F6FF1E59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4CA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B43C01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B43C01"/>
    <w:pPr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43C01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autoRedefine/>
    <w:qFormat/>
    <w:rsid w:val="00B43C01"/>
    <w:pPr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rsid w:val="00F34CA9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B43C01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B43C01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B43C01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B43C01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34CA9"/>
    <w:rPr>
      <w:rFonts w:ascii="Courier New" w:hAnsi="Courier New"/>
      <w:sz w:val="20"/>
    </w:rPr>
  </w:style>
  <w:style w:type="paragraph" w:styleId="Title">
    <w:name w:val="Title"/>
    <w:basedOn w:val="Normal"/>
    <w:qFormat/>
    <w:rsid w:val="00F34CA9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F34CA9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F34CA9"/>
    <w:pPr>
      <w:ind w:firstLine="720"/>
    </w:pPr>
  </w:style>
  <w:style w:type="paragraph" w:styleId="Footer">
    <w:name w:val="footer"/>
    <w:basedOn w:val="Normal"/>
    <w:rsid w:val="00F34CA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F34CA9"/>
  </w:style>
  <w:style w:type="paragraph" w:styleId="BodyText">
    <w:name w:val="Body Text"/>
    <w:basedOn w:val="Normal"/>
    <w:rsid w:val="00F34CA9"/>
    <w:rPr>
      <w:sz w:val="20"/>
    </w:rPr>
  </w:style>
  <w:style w:type="character" w:styleId="Strong">
    <w:name w:val="Strong"/>
    <w:basedOn w:val="DefaultParagraphFont"/>
    <w:qFormat/>
    <w:rsid w:val="00F34CA9"/>
    <w:rPr>
      <w:b/>
      <w:bCs/>
    </w:rPr>
  </w:style>
  <w:style w:type="character" w:styleId="Hyperlink">
    <w:name w:val="Hyperlink"/>
    <w:basedOn w:val="DefaultParagraphFont"/>
    <w:rsid w:val="00F34CA9"/>
    <w:rPr>
      <w:color w:val="0000FF"/>
      <w:u w:val="single"/>
    </w:rPr>
  </w:style>
  <w:style w:type="paragraph" w:styleId="BodyTextIndent2">
    <w:name w:val="Body Text Indent 2"/>
    <w:basedOn w:val="Normal"/>
    <w:rsid w:val="00F34CA9"/>
    <w:pPr>
      <w:ind w:left="720"/>
    </w:pPr>
  </w:style>
  <w:style w:type="character" w:styleId="Emphasis">
    <w:name w:val="Emphasis"/>
    <w:basedOn w:val="DefaultParagraphFont"/>
    <w:qFormat/>
    <w:rsid w:val="00F34CA9"/>
    <w:rPr>
      <w:i/>
    </w:rPr>
  </w:style>
  <w:style w:type="paragraph" w:styleId="Subtitle">
    <w:name w:val="Subtitle"/>
    <w:basedOn w:val="Normal"/>
    <w:qFormat/>
    <w:rsid w:val="00F34CA9"/>
    <w:rPr>
      <w:b/>
    </w:rPr>
  </w:style>
  <w:style w:type="paragraph" w:customStyle="1" w:styleId="experience-para">
    <w:name w:val="experience-para"/>
    <w:basedOn w:val="Normal"/>
    <w:rsid w:val="00F34CA9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F34CA9"/>
    <w:pPr>
      <w:ind w:left="0"/>
    </w:pPr>
    <w:rPr>
      <w:i/>
      <w:sz w:val="28"/>
    </w:rPr>
  </w:style>
  <w:style w:type="paragraph" w:styleId="Header">
    <w:name w:val="header"/>
    <w:basedOn w:val="Normal"/>
    <w:rsid w:val="00F34CA9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F34CA9"/>
    <w:pPr>
      <w:keepNext/>
      <w:jc w:val="center"/>
    </w:pPr>
    <w:rPr>
      <w:noProof/>
    </w:rPr>
  </w:style>
  <w:style w:type="paragraph" w:styleId="List2">
    <w:name w:val="List 2"/>
    <w:basedOn w:val="Normal"/>
    <w:rsid w:val="00F34CA9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F34CA9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F34CA9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F34CA9"/>
  </w:style>
  <w:style w:type="paragraph" w:customStyle="1" w:styleId="refc">
    <w:name w:val="refc"/>
    <w:basedOn w:val="refb"/>
    <w:rsid w:val="00F34CA9"/>
    <w:pPr>
      <w:numPr>
        <w:numId w:val="4"/>
      </w:numPr>
    </w:pPr>
  </w:style>
  <w:style w:type="paragraph" w:customStyle="1" w:styleId="refd">
    <w:name w:val="refd"/>
    <w:basedOn w:val="refc"/>
    <w:autoRedefine/>
    <w:rsid w:val="00F34CA9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F34CA9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F34CA9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F34CA9"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rsid w:val="00F34CA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rsid w:val="00F34CA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F34CA9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F34CA9"/>
    <w:pPr>
      <w:ind w:left="720"/>
    </w:pPr>
  </w:style>
  <w:style w:type="paragraph" w:styleId="TOC5">
    <w:name w:val="toc 5"/>
    <w:basedOn w:val="Normal"/>
    <w:next w:val="Normal"/>
    <w:autoRedefine/>
    <w:semiHidden/>
    <w:rsid w:val="00F34CA9"/>
    <w:pPr>
      <w:ind w:left="960"/>
    </w:pPr>
  </w:style>
  <w:style w:type="paragraph" w:styleId="TOC6">
    <w:name w:val="toc 6"/>
    <w:basedOn w:val="Normal"/>
    <w:next w:val="Normal"/>
    <w:autoRedefine/>
    <w:semiHidden/>
    <w:rsid w:val="00F34CA9"/>
    <w:pPr>
      <w:ind w:left="1200"/>
    </w:pPr>
  </w:style>
  <w:style w:type="paragraph" w:styleId="TOC7">
    <w:name w:val="toc 7"/>
    <w:basedOn w:val="Normal"/>
    <w:next w:val="Normal"/>
    <w:autoRedefine/>
    <w:semiHidden/>
    <w:rsid w:val="00F34CA9"/>
    <w:pPr>
      <w:ind w:left="1440"/>
    </w:pPr>
  </w:style>
  <w:style w:type="paragraph" w:styleId="TOC8">
    <w:name w:val="toc 8"/>
    <w:basedOn w:val="Normal"/>
    <w:next w:val="Normal"/>
    <w:autoRedefine/>
    <w:semiHidden/>
    <w:rsid w:val="00F34CA9"/>
    <w:pPr>
      <w:ind w:left="1680"/>
    </w:pPr>
  </w:style>
  <w:style w:type="paragraph" w:styleId="TOC9">
    <w:name w:val="toc 9"/>
    <w:basedOn w:val="Normal"/>
    <w:next w:val="Normal"/>
    <w:autoRedefine/>
    <w:semiHidden/>
    <w:rsid w:val="00F34CA9"/>
    <w:pPr>
      <w:ind w:left="1920"/>
    </w:pPr>
  </w:style>
  <w:style w:type="character" w:customStyle="1" w:styleId="underline-italics">
    <w:name w:val="underline-italics"/>
    <w:basedOn w:val="DefaultParagraphFont"/>
    <w:rsid w:val="00F34CA9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F34CA9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F34CA9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F34CA9"/>
    <w:pPr>
      <w:jc w:val="center"/>
    </w:pPr>
    <w:rPr>
      <w:sz w:val="32"/>
    </w:rPr>
  </w:style>
  <w:style w:type="paragraph" w:customStyle="1" w:styleId="NewTitle">
    <w:name w:val="NewTitle"/>
    <w:basedOn w:val="Title"/>
    <w:rsid w:val="00F34CA9"/>
  </w:style>
  <w:style w:type="character" w:styleId="FollowedHyperlink">
    <w:name w:val="FollowedHyperlink"/>
    <w:basedOn w:val="DefaultParagraphFont"/>
    <w:rsid w:val="00F34CA9"/>
    <w:rPr>
      <w:color w:val="800080"/>
      <w:u w:val="single"/>
    </w:rPr>
  </w:style>
  <w:style w:type="paragraph" w:customStyle="1" w:styleId="in-box">
    <w:name w:val="in-box"/>
    <w:basedOn w:val="PlainText"/>
    <w:rsid w:val="00F34CA9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F34CA9"/>
    <w:rPr>
      <w:b/>
      <w:i/>
    </w:rPr>
  </w:style>
  <w:style w:type="table" w:styleId="TableProfessional">
    <w:name w:val="Table Professional"/>
    <w:basedOn w:val="TableNormal"/>
    <w:rsid w:val="00B85AB9"/>
    <w:pPr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semiHidden/>
    <w:rsid w:val="00EE43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oms-309-015.class.las.iastate.edu:8080/API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localhost:8080/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2</TotalTime>
  <Pages>7</Pages>
  <Words>855</Words>
  <Characters>4880</Characters>
  <Application>Microsoft Office Word</Application>
  <DocSecurity>0</DocSecurity>
  <Lines>40</Lines>
  <Paragraphs>11</Paragraphs>
  <ScaleCrop>false</ScaleCrop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cp:lastModifiedBy>Ryan Gan Kai Heng</cp:lastModifiedBy>
  <cp:revision>12</cp:revision>
  <cp:lastPrinted>2020-10-28T15:28:00Z</cp:lastPrinted>
  <dcterms:created xsi:type="dcterms:W3CDTF">2020-10-28T15:29:00Z</dcterms:created>
  <dcterms:modified xsi:type="dcterms:W3CDTF">2023-04-24T02:20:00Z</dcterms:modified>
</cp:coreProperties>
</file>